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9ED43A" w14:textId="77777777" w:rsidR="004014F2" w:rsidRDefault="004014F2" w:rsidP="00022EC0">
      <w:pPr>
        <w:rPr>
          <w:sz w:val="32"/>
          <w:szCs w:val="32"/>
        </w:rPr>
      </w:pPr>
    </w:p>
    <w:p w14:paraId="0D640B97" w14:textId="77777777" w:rsidR="005673D5" w:rsidRDefault="005673D5" w:rsidP="00022EC0">
      <w:pPr>
        <w:pBdr>
          <w:top w:val="single" w:sz="6" w:space="1" w:color="auto"/>
          <w:bottom w:val="single" w:sz="6" w:space="1" w:color="auto"/>
        </w:pBdr>
        <w:rPr>
          <w:sz w:val="32"/>
          <w:szCs w:val="32"/>
        </w:rPr>
      </w:pPr>
    </w:p>
    <w:p w14:paraId="054180C5" w14:textId="5D3F4516" w:rsidR="005673D5" w:rsidRDefault="004014F2" w:rsidP="00022EC0">
      <w:pPr>
        <w:pBdr>
          <w:top w:val="single" w:sz="6" w:space="1" w:color="auto"/>
          <w:bottom w:val="single" w:sz="6" w:space="1" w:color="auto"/>
        </w:pBdr>
        <w:rPr>
          <w:sz w:val="32"/>
          <w:szCs w:val="32"/>
        </w:rPr>
      </w:pPr>
      <w:r w:rsidRPr="004014F2">
        <w:rPr>
          <w:color w:val="CF3C77" w:themeColor="accent4" w:themeTint="99"/>
          <w:sz w:val="36"/>
          <w:szCs w:val="36"/>
        </w:rPr>
        <w:t>Using The App</w:t>
      </w:r>
      <w:r>
        <w:rPr>
          <w:color w:val="CF3C77" w:themeColor="accent4" w:themeTint="99"/>
          <w:sz w:val="36"/>
          <w:szCs w:val="36"/>
        </w:rPr>
        <w:t xml:space="preserve"> (Windows Only)</w:t>
      </w:r>
      <w:r w:rsidR="00AA116E">
        <w:rPr>
          <w:color w:val="CF3C77" w:themeColor="accent4" w:themeTint="99"/>
          <w:sz w:val="36"/>
          <w:szCs w:val="36"/>
        </w:rPr>
        <w:t xml:space="preserve"> (If you don’t have the app, </w:t>
      </w:r>
      <w:hyperlink r:id="rId7" w:history="1">
        <w:r w:rsidR="00AA116E" w:rsidRPr="00AA116E">
          <w:rPr>
            <w:rStyle w:val="Hyperlink"/>
            <w:color w:val="D34D83" w:themeColor="hyperlink" w:themeTint="99"/>
            <w:sz w:val="36"/>
            <w:szCs w:val="36"/>
          </w:rPr>
          <w:t>Click here</w:t>
        </w:r>
      </w:hyperlink>
      <w:bookmarkStart w:id="0" w:name="_GoBack"/>
      <w:bookmarkEnd w:id="0"/>
      <w:r w:rsidR="00AA116E">
        <w:rPr>
          <w:color w:val="CF3C77" w:themeColor="accent4" w:themeTint="99"/>
          <w:sz w:val="36"/>
          <w:szCs w:val="36"/>
        </w:rPr>
        <w:t>)</w:t>
      </w:r>
    </w:p>
    <w:p w14:paraId="62591B05" w14:textId="77777777" w:rsidR="005673D5" w:rsidRPr="004E32D8" w:rsidRDefault="005673D5" w:rsidP="00022EC0">
      <w:pPr>
        <w:rPr>
          <w:sz w:val="32"/>
          <w:szCs w:val="32"/>
        </w:rPr>
      </w:pPr>
    </w:p>
    <w:p w14:paraId="396B20C5" w14:textId="5DBDF380" w:rsidR="00022EC0" w:rsidRDefault="00AA116E" w:rsidP="004014F2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4014F2">
        <w:rPr>
          <w:sz w:val="32"/>
          <w:szCs w:val="32"/>
        </w:rPr>
        <w:t>After Opening App, Click the “Select Spreadsheet” Button</w:t>
      </w:r>
    </w:p>
    <w:p w14:paraId="5F6EB173" w14:textId="2D21952E" w:rsidR="001A268B" w:rsidRPr="004014F2" w:rsidRDefault="001A268B" w:rsidP="001A268B">
      <w:pPr>
        <w:pStyle w:val="ListParagraph"/>
        <w:numPr>
          <w:ilvl w:val="1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(Trying to read a Sheet without having selected a correct file will prompt the program to ask you for a valid sheet)</w:t>
      </w:r>
    </w:p>
    <w:p w14:paraId="0762A138" w14:textId="77777777" w:rsidR="004014F2" w:rsidRDefault="00CC53A7" w:rsidP="00CC53A7">
      <w:pPr>
        <w:rPr>
          <w:sz w:val="32"/>
          <w:szCs w:val="32"/>
        </w:rPr>
      </w:pPr>
      <w:r w:rsidRPr="004E32D8">
        <w:rPr>
          <w:sz w:val="32"/>
          <w:szCs w:val="32"/>
        </w:rPr>
        <w:tab/>
      </w:r>
    </w:p>
    <w:p w14:paraId="7A4B5BD1" w14:textId="6DCF8515" w:rsidR="00CC53A7" w:rsidRPr="004E32D8" w:rsidRDefault="004014F2" w:rsidP="00CC53A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D6153AB" wp14:editId="5B5A6CB7">
            <wp:extent cx="5524500" cy="4673600"/>
            <wp:effectExtent l="0" t="0" r="12700" b="0"/>
            <wp:docPr id="3" name="Picture 3" descr="Screen%20Shot%202016-10-13%20at%2012.24.2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6-10-13%20at%2012.24.27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4BFED" w14:textId="77777777" w:rsidR="001A268B" w:rsidRDefault="001A268B" w:rsidP="00CC53A7">
      <w:pPr>
        <w:rPr>
          <w:sz w:val="32"/>
          <w:szCs w:val="32"/>
        </w:rPr>
      </w:pPr>
    </w:p>
    <w:p w14:paraId="4023EC78" w14:textId="77777777" w:rsidR="001A268B" w:rsidRDefault="001A268B" w:rsidP="001A268B">
      <w:pPr>
        <w:pStyle w:val="ListParagraph"/>
        <w:rPr>
          <w:sz w:val="32"/>
          <w:szCs w:val="32"/>
        </w:rPr>
      </w:pPr>
    </w:p>
    <w:p w14:paraId="588B170B" w14:textId="77777777" w:rsidR="001A268B" w:rsidRDefault="001A268B" w:rsidP="001A268B">
      <w:pPr>
        <w:pStyle w:val="ListParagraph"/>
        <w:rPr>
          <w:sz w:val="32"/>
          <w:szCs w:val="32"/>
        </w:rPr>
      </w:pPr>
    </w:p>
    <w:p w14:paraId="6AFFEA31" w14:textId="77777777" w:rsidR="001A268B" w:rsidRDefault="001A268B" w:rsidP="001A268B">
      <w:pPr>
        <w:pStyle w:val="ListParagraph"/>
        <w:rPr>
          <w:sz w:val="32"/>
          <w:szCs w:val="32"/>
        </w:rPr>
      </w:pPr>
    </w:p>
    <w:p w14:paraId="76C85AE6" w14:textId="77777777" w:rsidR="001A268B" w:rsidRDefault="001A268B" w:rsidP="001A268B">
      <w:pPr>
        <w:pStyle w:val="ListParagraph"/>
        <w:rPr>
          <w:sz w:val="32"/>
          <w:szCs w:val="32"/>
        </w:rPr>
      </w:pPr>
    </w:p>
    <w:p w14:paraId="7F54288E" w14:textId="77777777" w:rsidR="001A268B" w:rsidRDefault="001A268B" w:rsidP="001A268B">
      <w:pPr>
        <w:pStyle w:val="ListParagraph"/>
        <w:rPr>
          <w:sz w:val="32"/>
          <w:szCs w:val="32"/>
        </w:rPr>
      </w:pPr>
    </w:p>
    <w:p w14:paraId="5AA4CB4B" w14:textId="77777777" w:rsidR="001A268B" w:rsidRDefault="001A268B" w:rsidP="001A268B">
      <w:pPr>
        <w:pStyle w:val="ListParagraph"/>
        <w:rPr>
          <w:sz w:val="32"/>
          <w:szCs w:val="32"/>
        </w:rPr>
      </w:pPr>
    </w:p>
    <w:p w14:paraId="7F17D1E3" w14:textId="20E5A094" w:rsidR="001A268B" w:rsidRDefault="001A268B" w:rsidP="001A268B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 Find the Excel Sheet you wish to Read </w:t>
      </w:r>
    </w:p>
    <w:p w14:paraId="345BCE6B" w14:textId="122F4F1D" w:rsidR="001A268B" w:rsidRPr="001A268B" w:rsidRDefault="001A268B" w:rsidP="001A268B">
      <w:pPr>
        <w:pStyle w:val="ListParagraph"/>
        <w:numPr>
          <w:ilvl w:val="1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(if anyone uses some other program than Excel or Google Sheets, please inform me)</w:t>
      </w:r>
    </w:p>
    <w:p w14:paraId="380E5524" w14:textId="05E3E709" w:rsidR="00CC53A7" w:rsidRDefault="004014F2" w:rsidP="00CC53A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6B0B13A" wp14:editId="543EBCF5">
            <wp:extent cx="5943600" cy="4559300"/>
            <wp:effectExtent l="0" t="0" r="0" b="12700"/>
            <wp:docPr id="4" name="Picture 4" descr="Screen%20Shot%202016-10-13%20at%2012.24.5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6-10-13%20at%2012.24.54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E121A" w14:textId="77777777" w:rsidR="001A268B" w:rsidRDefault="001A268B" w:rsidP="00CC53A7">
      <w:pPr>
        <w:rPr>
          <w:sz w:val="32"/>
          <w:szCs w:val="32"/>
        </w:rPr>
      </w:pPr>
    </w:p>
    <w:p w14:paraId="62193C18" w14:textId="77777777" w:rsidR="001A268B" w:rsidRDefault="001A268B" w:rsidP="00CC53A7">
      <w:pPr>
        <w:rPr>
          <w:sz w:val="32"/>
          <w:szCs w:val="32"/>
        </w:rPr>
      </w:pPr>
    </w:p>
    <w:p w14:paraId="4D27B1D2" w14:textId="77777777" w:rsidR="001A268B" w:rsidRDefault="001A268B" w:rsidP="00CC53A7">
      <w:pPr>
        <w:rPr>
          <w:sz w:val="32"/>
          <w:szCs w:val="32"/>
        </w:rPr>
      </w:pPr>
    </w:p>
    <w:p w14:paraId="06DDABA5" w14:textId="77777777" w:rsidR="001A268B" w:rsidRDefault="001A268B" w:rsidP="00CC53A7">
      <w:pPr>
        <w:rPr>
          <w:sz w:val="32"/>
          <w:szCs w:val="32"/>
        </w:rPr>
      </w:pPr>
    </w:p>
    <w:p w14:paraId="010E9111" w14:textId="77777777" w:rsidR="001A268B" w:rsidRDefault="001A268B" w:rsidP="00CC53A7">
      <w:pPr>
        <w:rPr>
          <w:sz w:val="32"/>
          <w:szCs w:val="32"/>
        </w:rPr>
      </w:pPr>
    </w:p>
    <w:p w14:paraId="26DFEE87" w14:textId="77777777" w:rsidR="001A268B" w:rsidRDefault="001A268B" w:rsidP="00CC53A7">
      <w:pPr>
        <w:rPr>
          <w:sz w:val="32"/>
          <w:szCs w:val="32"/>
        </w:rPr>
      </w:pPr>
    </w:p>
    <w:p w14:paraId="77CE711B" w14:textId="77777777" w:rsidR="001A268B" w:rsidRDefault="001A268B" w:rsidP="00CC53A7">
      <w:pPr>
        <w:rPr>
          <w:sz w:val="32"/>
          <w:szCs w:val="32"/>
        </w:rPr>
      </w:pPr>
    </w:p>
    <w:p w14:paraId="45D609C3" w14:textId="78EA02C0" w:rsidR="001A268B" w:rsidRDefault="001A268B" w:rsidP="001A268B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Once </w:t>
      </w:r>
      <w:r w:rsidR="002909BD">
        <w:rPr>
          <w:sz w:val="32"/>
          <w:szCs w:val="32"/>
        </w:rPr>
        <w:t xml:space="preserve">you have your file selected, </w:t>
      </w:r>
      <w:proofErr w:type="gramStart"/>
      <w:r w:rsidR="002909BD">
        <w:rPr>
          <w:sz w:val="32"/>
          <w:szCs w:val="32"/>
        </w:rPr>
        <w:t>Click</w:t>
      </w:r>
      <w:proofErr w:type="gramEnd"/>
      <w:r>
        <w:rPr>
          <w:sz w:val="32"/>
          <w:szCs w:val="32"/>
        </w:rPr>
        <w:t xml:space="preserve"> “Read Sheet”</w:t>
      </w:r>
      <w:r w:rsidR="002909BD">
        <w:rPr>
          <w:sz w:val="32"/>
          <w:szCs w:val="32"/>
        </w:rPr>
        <w:t xml:space="preserve"> The Program should start compiling the sheet into 2 formats</w:t>
      </w:r>
    </w:p>
    <w:p w14:paraId="44787829" w14:textId="77777777" w:rsidR="002909BD" w:rsidRDefault="002909BD" w:rsidP="002909BD">
      <w:pPr>
        <w:rPr>
          <w:sz w:val="32"/>
          <w:szCs w:val="32"/>
        </w:rPr>
      </w:pPr>
    </w:p>
    <w:p w14:paraId="33DD42D7" w14:textId="6849CEDC" w:rsidR="002909BD" w:rsidRPr="002909BD" w:rsidRDefault="002909BD" w:rsidP="002909BD">
      <w:pPr>
        <w:pStyle w:val="ListParagraph"/>
        <w:numPr>
          <w:ilvl w:val="1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Simple format</w:t>
      </w:r>
      <w:r w:rsidR="0018086C">
        <w:rPr>
          <w:sz w:val="32"/>
          <w:szCs w:val="32"/>
        </w:rPr>
        <w:t>; A</w:t>
      </w:r>
      <w:r>
        <w:rPr>
          <w:sz w:val="32"/>
          <w:szCs w:val="32"/>
        </w:rPr>
        <w:t>n easy to read format to help see how the script looks</w:t>
      </w:r>
    </w:p>
    <w:p w14:paraId="639063CE" w14:textId="709233E1" w:rsidR="002909BD" w:rsidRPr="002909BD" w:rsidRDefault="002909BD" w:rsidP="002909B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D904633" wp14:editId="496631D2">
            <wp:extent cx="5651500" cy="4800600"/>
            <wp:effectExtent l="0" t="0" r="12700" b="0"/>
            <wp:docPr id="6" name="Picture 6" descr="Screen%20Shot%202016-10-13%20at%2012.25.1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6-10-13%20at%2012.25.14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1641E" w14:textId="77777777" w:rsidR="001A268B" w:rsidRDefault="001A268B" w:rsidP="00CC53A7">
      <w:pPr>
        <w:rPr>
          <w:sz w:val="32"/>
          <w:szCs w:val="32"/>
        </w:rPr>
      </w:pPr>
    </w:p>
    <w:p w14:paraId="3A749E81" w14:textId="77777777" w:rsidR="0018086C" w:rsidRDefault="0018086C" w:rsidP="00CC53A7">
      <w:pPr>
        <w:rPr>
          <w:sz w:val="32"/>
          <w:szCs w:val="32"/>
        </w:rPr>
      </w:pPr>
    </w:p>
    <w:p w14:paraId="26F17CF4" w14:textId="77777777" w:rsidR="0018086C" w:rsidRDefault="0018086C" w:rsidP="00CC53A7">
      <w:pPr>
        <w:rPr>
          <w:sz w:val="32"/>
          <w:szCs w:val="32"/>
        </w:rPr>
      </w:pPr>
    </w:p>
    <w:p w14:paraId="19535810" w14:textId="77777777" w:rsidR="0018086C" w:rsidRDefault="0018086C" w:rsidP="00CC53A7">
      <w:pPr>
        <w:rPr>
          <w:sz w:val="32"/>
          <w:szCs w:val="32"/>
        </w:rPr>
      </w:pPr>
    </w:p>
    <w:p w14:paraId="2D6612DD" w14:textId="77777777" w:rsidR="0018086C" w:rsidRDefault="0018086C" w:rsidP="00CC53A7">
      <w:pPr>
        <w:rPr>
          <w:sz w:val="32"/>
          <w:szCs w:val="32"/>
        </w:rPr>
      </w:pPr>
    </w:p>
    <w:p w14:paraId="3FEE72D7" w14:textId="1859687B" w:rsidR="0018086C" w:rsidRPr="0018086C" w:rsidRDefault="0018086C" w:rsidP="0018086C">
      <w:pPr>
        <w:pStyle w:val="ListParagraph"/>
        <w:numPr>
          <w:ilvl w:val="1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 Code Format; The part that is meant to be read by the game engine(Unity) to be Displayed in game.</w:t>
      </w:r>
    </w:p>
    <w:p w14:paraId="7D235DF3" w14:textId="3DF723DD" w:rsidR="001A268B" w:rsidRDefault="001A268B" w:rsidP="00CC53A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A08E6B" wp14:editId="74FD8C2A">
            <wp:extent cx="5549900" cy="4787900"/>
            <wp:effectExtent l="0" t="0" r="12700" b="12700"/>
            <wp:docPr id="5" name="Picture 5" descr="Screen%20Shot%202016-10-13%20at%2012.25.3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6-10-13%20at%2012.25.31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ED75" w14:textId="77777777" w:rsidR="0018086C" w:rsidRDefault="0018086C" w:rsidP="00CC53A7">
      <w:pPr>
        <w:rPr>
          <w:sz w:val="32"/>
          <w:szCs w:val="32"/>
        </w:rPr>
      </w:pPr>
    </w:p>
    <w:p w14:paraId="4CE772E0" w14:textId="77777777" w:rsidR="0018086C" w:rsidRDefault="0018086C" w:rsidP="00CC53A7">
      <w:pPr>
        <w:rPr>
          <w:sz w:val="32"/>
          <w:szCs w:val="32"/>
        </w:rPr>
      </w:pPr>
    </w:p>
    <w:p w14:paraId="662EDF41" w14:textId="77777777" w:rsidR="0018086C" w:rsidRDefault="0018086C" w:rsidP="00CC53A7">
      <w:pPr>
        <w:rPr>
          <w:sz w:val="32"/>
          <w:szCs w:val="32"/>
        </w:rPr>
      </w:pPr>
    </w:p>
    <w:p w14:paraId="2F379F53" w14:textId="77777777" w:rsidR="0018086C" w:rsidRDefault="0018086C" w:rsidP="00CC53A7">
      <w:pPr>
        <w:rPr>
          <w:sz w:val="32"/>
          <w:szCs w:val="32"/>
        </w:rPr>
      </w:pPr>
    </w:p>
    <w:p w14:paraId="03E7FD69" w14:textId="77777777" w:rsidR="0018086C" w:rsidRDefault="0018086C" w:rsidP="00CC53A7">
      <w:pPr>
        <w:rPr>
          <w:sz w:val="32"/>
          <w:szCs w:val="32"/>
        </w:rPr>
      </w:pPr>
    </w:p>
    <w:p w14:paraId="75F158D8" w14:textId="77777777" w:rsidR="0018086C" w:rsidRDefault="0018086C" w:rsidP="00CC53A7">
      <w:pPr>
        <w:rPr>
          <w:sz w:val="32"/>
          <w:szCs w:val="32"/>
        </w:rPr>
      </w:pPr>
    </w:p>
    <w:p w14:paraId="46EA3D0C" w14:textId="77777777" w:rsidR="0018086C" w:rsidRDefault="0018086C" w:rsidP="00CC53A7">
      <w:pPr>
        <w:rPr>
          <w:sz w:val="32"/>
          <w:szCs w:val="32"/>
        </w:rPr>
      </w:pPr>
    </w:p>
    <w:p w14:paraId="2334C276" w14:textId="77777777" w:rsidR="0018086C" w:rsidRDefault="0018086C" w:rsidP="00CC53A7">
      <w:pPr>
        <w:rPr>
          <w:sz w:val="32"/>
          <w:szCs w:val="32"/>
        </w:rPr>
      </w:pPr>
    </w:p>
    <w:p w14:paraId="65B79760" w14:textId="215AC614" w:rsidR="0018086C" w:rsidRDefault="002D3BE9" w:rsidP="0018086C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Now that you have the Code formatted script, o</w:t>
      </w:r>
      <w:r w:rsidR="0018086C">
        <w:rPr>
          <w:sz w:val="32"/>
          <w:szCs w:val="32"/>
        </w:rPr>
        <w:t xml:space="preserve">pen the Testing template (If you don’t have it, </w:t>
      </w:r>
      <w:hyperlink r:id="rId12" w:history="1">
        <w:r w:rsidR="0018086C" w:rsidRPr="002D3BE9">
          <w:rPr>
            <w:rStyle w:val="Hyperlink"/>
            <w:sz w:val="32"/>
            <w:szCs w:val="32"/>
          </w:rPr>
          <w:t>Get it here</w:t>
        </w:r>
      </w:hyperlink>
      <w:r w:rsidR="0018086C">
        <w:rPr>
          <w:sz w:val="32"/>
          <w:szCs w:val="32"/>
        </w:rPr>
        <w:t>.) Open the Test Scene folder, and then if you want to run your script, open the “Blank slate” scene.</w:t>
      </w:r>
    </w:p>
    <w:p w14:paraId="264D6C0B" w14:textId="18CCE177" w:rsidR="002D3BE9" w:rsidRDefault="0018086C" w:rsidP="002D3BE9">
      <w:pPr>
        <w:pStyle w:val="ListParagraph"/>
        <w:numPr>
          <w:ilvl w:val="1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(Main test Contains a premade conversation made with the excel reader, the rest of the scenes don't matter)</w:t>
      </w:r>
    </w:p>
    <w:p w14:paraId="06F241BD" w14:textId="08CDE281" w:rsidR="002D3BE9" w:rsidRDefault="002D3BE9" w:rsidP="002D3BE9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Once there, find an object named “</w:t>
      </w:r>
      <w:proofErr w:type="spellStart"/>
      <w:r>
        <w:rPr>
          <w:sz w:val="32"/>
          <w:szCs w:val="32"/>
        </w:rPr>
        <w:t>Lua</w:t>
      </w:r>
      <w:proofErr w:type="spellEnd"/>
      <w:r>
        <w:rPr>
          <w:sz w:val="32"/>
          <w:szCs w:val="32"/>
        </w:rPr>
        <w:t>.” It should have a component called “</w:t>
      </w:r>
      <w:proofErr w:type="spellStart"/>
      <w:r>
        <w:rPr>
          <w:sz w:val="32"/>
          <w:szCs w:val="32"/>
        </w:rPr>
        <w:t>Lua</w:t>
      </w:r>
      <w:proofErr w:type="spellEnd"/>
      <w:r>
        <w:rPr>
          <w:sz w:val="32"/>
          <w:szCs w:val="32"/>
        </w:rPr>
        <w:t xml:space="preserve"> Script” with a big text box in it. Paste the code format into the Text Box.</w:t>
      </w:r>
    </w:p>
    <w:p w14:paraId="08BF2FEA" w14:textId="77777777" w:rsidR="002D3BE9" w:rsidRPr="002D3BE9" w:rsidRDefault="002D3BE9" w:rsidP="002D3BE9">
      <w:pPr>
        <w:pStyle w:val="ListParagraph"/>
        <w:rPr>
          <w:sz w:val="32"/>
          <w:szCs w:val="32"/>
        </w:rPr>
      </w:pPr>
    </w:p>
    <w:p w14:paraId="3A14FF2F" w14:textId="77777777" w:rsidR="0018086C" w:rsidRDefault="0018086C" w:rsidP="00CC53A7">
      <w:pPr>
        <w:rPr>
          <w:sz w:val="32"/>
          <w:szCs w:val="32"/>
        </w:rPr>
      </w:pPr>
    </w:p>
    <w:p w14:paraId="528E9181" w14:textId="500B89F0" w:rsidR="0018086C" w:rsidRDefault="0018086C" w:rsidP="00CC53A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EDFF79A" wp14:editId="647AA4A7">
            <wp:extent cx="5930900" cy="3708400"/>
            <wp:effectExtent l="0" t="0" r="12700" b="0"/>
            <wp:docPr id="7" name="Picture 7" descr="Screen%20Shot%202016-10-13%20at%2012.27.2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6-10-13%20at%2012.27.23%20A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352F5" w14:textId="77777777" w:rsidR="002D3BE9" w:rsidRDefault="002D3BE9" w:rsidP="00CC53A7">
      <w:pPr>
        <w:rPr>
          <w:sz w:val="32"/>
          <w:szCs w:val="32"/>
        </w:rPr>
      </w:pPr>
    </w:p>
    <w:p w14:paraId="570B93DA" w14:textId="77777777" w:rsidR="002D3BE9" w:rsidRDefault="002D3BE9" w:rsidP="002D3BE9">
      <w:pPr>
        <w:rPr>
          <w:sz w:val="32"/>
          <w:szCs w:val="32"/>
        </w:rPr>
      </w:pPr>
    </w:p>
    <w:p w14:paraId="66B58263" w14:textId="77777777" w:rsidR="002D3BE9" w:rsidRDefault="002D3BE9" w:rsidP="002D3BE9">
      <w:pPr>
        <w:rPr>
          <w:sz w:val="32"/>
          <w:szCs w:val="32"/>
        </w:rPr>
      </w:pPr>
    </w:p>
    <w:p w14:paraId="4DC79D5F" w14:textId="5FB52178" w:rsidR="002D3BE9" w:rsidRDefault="002D3BE9" w:rsidP="002D3BE9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Congratulations! You’ve moved the script from a spreadsheet into the game! Now all you should have to is press play and watch the conversation unfold.</w:t>
      </w:r>
    </w:p>
    <w:p w14:paraId="7D52773C" w14:textId="77777777" w:rsidR="002D3BE9" w:rsidRPr="002D3BE9" w:rsidRDefault="002D3BE9" w:rsidP="002D3BE9">
      <w:pPr>
        <w:ind w:left="720"/>
        <w:rPr>
          <w:sz w:val="32"/>
          <w:szCs w:val="32"/>
        </w:rPr>
      </w:pPr>
    </w:p>
    <w:p w14:paraId="498AA657" w14:textId="77777777" w:rsidR="002D3BE9" w:rsidRDefault="002D3BE9" w:rsidP="00CC53A7">
      <w:pPr>
        <w:rPr>
          <w:sz w:val="32"/>
          <w:szCs w:val="32"/>
        </w:rPr>
      </w:pPr>
    </w:p>
    <w:p w14:paraId="671C417A" w14:textId="77777777" w:rsidR="002D3BE9" w:rsidRDefault="002D3BE9" w:rsidP="00CC53A7">
      <w:pPr>
        <w:rPr>
          <w:sz w:val="32"/>
          <w:szCs w:val="32"/>
        </w:rPr>
      </w:pPr>
    </w:p>
    <w:p w14:paraId="7DED20D9" w14:textId="325A3406" w:rsidR="002D3BE9" w:rsidRDefault="002D3BE9" w:rsidP="00CC53A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FE5C456" wp14:editId="4F20A4AC">
            <wp:extent cx="5930900" cy="3708400"/>
            <wp:effectExtent l="0" t="0" r="12700" b="0"/>
            <wp:docPr id="8" name="Picture 8" descr="Screen%20Shot%202016-10-13%20at%2012.27.0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6-10-13%20at%2012.27.04%20A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8E840" w14:textId="77777777" w:rsidR="00BD3360" w:rsidRDefault="00BD3360" w:rsidP="00CC53A7">
      <w:pPr>
        <w:rPr>
          <w:sz w:val="32"/>
          <w:szCs w:val="32"/>
        </w:rPr>
      </w:pPr>
    </w:p>
    <w:p w14:paraId="1306E183" w14:textId="77777777" w:rsidR="00BD3360" w:rsidRDefault="00BD3360" w:rsidP="00CC53A7">
      <w:pPr>
        <w:rPr>
          <w:sz w:val="32"/>
          <w:szCs w:val="32"/>
        </w:rPr>
      </w:pPr>
      <w:r>
        <w:rPr>
          <w:sz w:val="32"/>
          <w:szCs w:val="32"/>
        </w:rPr>
        <w:t xml:space="preserve">Note: Program is in its early stages so its prone to bugs. If something goes wrong, feel free to message me. </w:t>
      </w:r>
    </w:p>
    <w:p w14:paraId="5392A515" w14:textId="0A060B67" w:rsidR="00BD3360" w:rsidRPr="004E32D8" w:rsidRDefault="00BD3360" w:rsidP="00CC53A7">
      <w:pPr>
        <w:rPr>
          <w:sz w:val="32"/>
          <w:szCs w:val="32"/>
        </w:rPr>
      </w:pPr>
      <w:r>
        <w:rPr>
          <w:sz w:val="32"/>
          <w:szCs w:val="32"/>
        </w:rPr>
        <w:t xml:space="preserve">Also due to the fact that </w:t>
      </w:r>
      <w:proofErr w:type="gramStart"/>
      <w:r>
        <w:rPr>
          <w:sz w:val="32"/>
          <w:szCs w:val="32"/>
        </w:rPr>
        <w:t>if  statements</w:t>
      </w:r>
      <w:proofErr w:type="gramEnd"/>
      <w:r>
        <w:rPr>
          <w:sz w:val="32"/>
          <w:szCs w:val="32"/>
        </w:rPr>
        <w:t xml:space="preserve"> require specific information from a specific scores that’s not made yet, they’ve been pseudo turned off by being turned into comments (which is a line with “--” in front)</w:t>
      </w:r>
    </w:p>
    <w:sectPr w:rsidR="00BD3360" w:rsidRPr="004E32D8">
      <w:footerReference w:type="default" r:id="rId15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4453C2" w14:textId="77777777" w:rsidR="00B86696" w:rsidRDefault="00B86696">
      <w:r>
        <w:separator/>
      </w:r>
    </w:p>
    <w:p w14:paraId="3F4DFE1C" w14:textId="77777777" w:rsidR="00B86696" w:rsidRDefault="00B86696"/>
  </w:endnote>
  <w:endnote w:type="continuationSeparator" w:id="0">
    <w:p w14:paraId="44FC756A" w14:textId="77777777" w:rsidR="00B86696" w:rsidRDefault="00B86696">
      <w:r>
        <w:continuationSeparator/>
      </w:r>
    </w:p>
    <w:p w14:paraId="24313ACD" w14:textId="77777777" w:rsidR="00B86696" w:rsidRDefault="00B8669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メイリオ">
    <w:charset w:val="80"/>
    <w:family w:val="auto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5987EA" w14:textId="77777777" w:rsidR="00C20EFF" w:rsidRDefault="00B86696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D17E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1D19F2" w14:textId="77777777" w:rsidR="00B86696" w:rsidRDefault="00B86696">
      <w:r>
        <w:separator/>
      </w:r>
    </w:p>
    <w:p w14:paraId="1F792B7D" w14:textId="77777777" w:rsidR="00B86696" w:rsidRDefault="00B86696"/>
  </w:footnote>
  <w:footnote w:type="continuationSeparator" w:id="0">
    <w:p w14:paraId="60C6C403" w14:textId="77777777" w:rsidR="00B86696" w:rsidRDefault="00B86696">
      <w:r>
        <w:continuationSeparator/>
      </w:r>
    </w:p>
    <w:p w14:paraId="445A9DB4" w14:textId="77777777" w:rsidR="00B86696" w:rsidRDefault="00B86696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9D2529"/>
    <w:multiLevelType w:val="hybridMultilevel"/>
    <w:tmpl w:val="C05AB0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57348E"/>
    <w:multiLevelType w:val="hybridMultilevel"/>
    <w:tmpl w:val="BE707C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086862"/>
    <w:multiLevelType w:val="hybridMultilevel"/>
    <w:tmpl w:val="76368F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307B99"/>
    <w:multiLevelType w:val="hybridMultilevel"/>
    <w:tmpl w:val="8444BA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6666DBD"/>
    <w:multiLevelType w:val="hybridMultilevel"/>
    <w:tmpl w:val="99D02D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7"/>
  </w:num>
  <w:num w:numId="5">
    <w:abstractNumId w:val="6"/>
  </w:num>
  <w:num w:numId="6">
    <w:abstractNumId w:val="5"/>
  </w:num>
  <w:num w:numId="7">
    <w:abstractNumId w:val="3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3A7"/>
    <w:rsid w:val="00022EC0"/>
    <w:rsid w:val="0018086C"/>
    <w:rsid w:val="001A268B"/>
    <w:rsid w:val="00244E4C"/>
    <w:rsid w:val="002909BD"/>
    <w:rsid w:val="002D3BE9"/>
    <w:rsid w:val="004014F2"/>
    <w:rsid w:val="004E32D8"/>
    <w:rsid w:val="005673D5"/>
    <w:rsid w:val="006D17E6"/>
    <w:rsid w:val="00AA116E"/>
    <w:rsid w:val="00B86696"/>
    <w:rsid w:val="00BD3360"/>
    <w:rsid w:val="00C20EFF"/>
    <w:rsid w:val="00CC53A7"/>
    <w:rsid w:val="00EC5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08CF0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C53A7"/>
    <w:rPr>
      <w:color w:val="214C5E" w:themeColor="followed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4014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hyperlink" Target="https://drive.google.com/open?id=0B1AT8doMER3vWEVJZXlCWDdKZVE" TargetMode="Externa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glossaryDocument" Target="glossary/document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drive.google.com/open?id=0B1AT8doMER3vOWdlMXEyMExRWXc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jsantillan/Library/Containers/com.microsoft.Word/Data/Library/Caches/1033/TM10002086/Take%20Not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メイリオ">
    <w:charset w:val="80"/>
    <w:family w:val="auto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7D4"/>
    <w:rsid w:val="00A9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9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A309E0D6FC92F4C941ABD5D412F9141">
    <w:name w:val="2A309E0D6FC92F4C941ABD5D412F9141"/>
  </w:style>
  <w:style w:type="paragraph" w:styleId="ListBullet">
    <w:name w:val="List Bullet"/>
    <w:basedOn w:val="Normal"/>
    <w:uiPriority w:val="9"/>
    <w:qFormat/>
    <w:pPr>
      <w:numPr>
        <w:numId w:val="1"/>
      </w:numPr>
      <w:spacing w:after="120" w:line="259" w:lineRule="auto"/>
    </w:pPr>
    <w:rPr>
      <w:rFonts w:eastAsiaTheme="minorHAnsi"/>
      <w:color w:val="595959" w:themeColor="text1" w:themeTint="A6"/>
      <w:sz w:val="30"/>
      <w:szCs w:val="30"/>
    </w:rPr>
  </w:style>
  <w:style w:type="paragraph" w:customStyle="1" w:styleId="D50C8D280F22BD4BB3B9E3B98D9F1B6A">
    <w:name w:val="D50C8D280F22BD4BB3B9E3B98D9F1B6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29</TotalTime>
  <Pages>6</Pages>
  <Words>269</Words>
  <Characters>1535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Santillan</dc:creator>
  <cp:keywords/>
  <dc:description/>
  <cp:lastModifiedBy>Javier Santillan</cp:lastModifiedBy>
  <cp:revision>4</cp:revision>
  <dcterms:created xsi:type="dcterms:W3CDTF">2016-10-14T05:08:00Z</dcterms:created>
  <dcterms:modified xsi:type="dcterms:W3CDTF">2016-10-14T05:43:00Z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